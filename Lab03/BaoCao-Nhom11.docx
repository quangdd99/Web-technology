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01DD" w:rsidRDefault="001E0063" w:rsidP="001E0063">
      <w:pPr>
        <w:jc w:val="center"/>
        <w:rPr>
          <w:b/>
          <w:lang w:eastAsia="ar-SA"/>
        </w:rPr>
      </w:pPr>
      <w:r>
        <w:rPr>
          <w:b/>
          <w:lang w:eastAsia="ar-SA"/>
        </w:rPr>
        <w:t>BÁO CÁO LAB 02</w:t>
      </w:r>
      <w:r w:rsidR="00E73DBF">
        <w:rPr>
          <w:b/>
          <w:lang w:eastAsia="ar-SA"/>
        </w:rPr>
        <w:t xml:space="preserve"> – NHÓM 11</w:t>
      </w:r>
    </w:p>
    <w:p w:rsidR="001E0063" w:rsidRDefault="001E0063" w:rsidP="00907099">
      <w:pPr>
        <w:outlineLvl w:val="0"/>
        <w:rPr>
          <w:lang w:eastAsia="ar-SA"/>
        </w:rPr>
      </w:pPr>
      <w:bookmarkStart w:id="0" w:name="_GoBack"/>
      <w:bookmarkEnd w:id="0"/>
      <w:r w:rsidRPr="002801DD">
        <w:rPr>
          <w:b/>
          <w:lang w:eastAsia="ar-SA"/>
        </w:rPr>
        <w:t>File</w:t>
      </w:r>
      <w:r>
        <w:rPr>
          <w:lang w:eastAsia="ar-SA"/>
        </w:rPr>
        <w:t xml:space="preserve"> </w:t>
      </w:r>
      <w:r w:rsidR="002801DD" w:rsidRPr="002801DD">
        <w:rPr>
          <w:b/>
          <w:lang w:eastAsia="ar-SA"/>
        </w:rPr>
        <w:t>index</w:t>
      </w:r>
      <w:r w:rsidR="002801DD">
        <w:rPr>
          <w:b/>
          <w:lang w:eastAsia="ar-SA"/>
        </w:rPr>
        <w:t>.</w:t>
      </w:r>
      <w:r w:rsidR="002801DD" w:rsidRPr="002801DD">
        <w:rPr>
          <w:b/>
          <w:lang w:eastAsia="ar-SA"/>
        </w:rPr>
        <w:t>html</w:t>
      </w:r>
    </w:p>
    <w:p w:rsidR="002801DD" w:rsidRDefault="002801DD" w:rsidP="001E0063">
      <w:pPr>
        <w:rPr>
          <w:lang w:eastAsia="ar-SA"/>
        </w:rPr>
      </w:pPr>
      <w:r>
        <w:rPr>
          <w:noProof/>
        </w:rPr>
        <w:drawing>
          <wp:inline distT="0" distB="0" distL="0" distR="0" wp14:anchorId="4B0BB9E9" wp14:editId="6D0211A8">
            <wp:extent cx="3972560" cy="3006332"/>
            <wp:effectExtent l="0" t="0" r="889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r="28784" b="4184"/>
                    <a:stretch/>
                  </pic:blipFill>
                  <pic:spPr bwMode="auto">
                    <a:xfrm>
                      <a:off x="0" y="0"/>
                      <a:ext cx="3973259" cy="3006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01DD" w:rsidRDefault="002801DD" w:rsidP="001E0063">
      <w:pPr>
        <w:rPr>
          <w:lang w:eastAsia="ar-SA"/>
        </w:rPr>
      </w:pPr>
      <w:r>
        <w:rPr>
          <w:noProof/>
        </w:rPr>
        <w:drawing>
          <wp:inline distT="0" distB="0" distL="0" distR="0" wp14:anchorId="71BD864D" wp14:editId="0479CC3A">
            <wp:extent cx="3973075" cy="2949711"/>
            <wp:effectExtent l="0" t="0" r="889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34" r="26427" b="5971"/>
                    <a:stretch/>
                  </pic:blipFill>
                  <pic:spPr bwMode="auto">
                    <a:xfrm>
                      <a:off x="0" y="0"/>
                      <a:ext cx="3974492" cy="2950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01DD" w:rsidRDefault="002801DD" w:rsidP="00907099">
      <w:pPr>
        <w:outlineLvl w:val="0"/>
        <w:rPr>
          <w:b/>
          <w:lang w:eastAsia="ar-SA"/>
        </w:rPr>
      </w:pPr>
      <w:r w:rsidRPr="002801DD">
        <w:rPr>
          <w:b/>
          <w:lang w:eastAsia="ar-SA"/>
        </w:rPr>
        <w:t>File info.php</w:t>
      </w:r>
    </w:p>
    <w:p w:rsidR="002801DD" w:rsidRDefault="002801DD" w:rsidP="001E0063">
      <w:pPr>
        <w:rPr>
          <w:b/>
          <w:lang w:eastAsia="ar-SA"/>
        </w:rPr>
      </w:pPr>
      <w:r>
        <w:rPr>
          <w:noProof/>
        </w:rPr>
        <w:lastRenderedPageBreak/>
        <w:drawing>
          <wp:inline distT="0" distB="0" distL="0" distR="0" wp14:anchorId="305760A5" wp14:editId="34825A02">
            <wp:extent cx="2916555" cy="29619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7714" b="5596"/>
                    <a:stretch/>
                  </pic:blipFill>
                  <pic:spPr bwMode="auto">
                    <a:xfrm>
                      <a:off x="0" y="0"/>
                      <a:ext cx="2917105" cy="2962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8DCEA7" wp14:editId="5C77E114">
            <wp:extent cx="1974215" cy="2961983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729" t="-1" r="46458" b="5561"/>
                    <a:stretch/>
                  </pic:blipFill>
                  <pic:spPr bwMode="auto">
                    <a:xfrm>
                      <a:off x="0" y="0"/>
                      <a:ext cx="1975352" cy="2963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01DD" w:rsidRDefault="002801DD" w:rsidP="00907099">
      <w:pPr>
        <w:outlineLvl w:val="0"/>
        <w:rPr>
          <w:b/>
          <w:lang w:eastAsia="ar-SA"/>
        </w:rPr>
      </w:pPr>
      <w:r>
        <w:rPr>
          <w:b/>
          <w:lang w:eastAsia="ar-SA"/>
        </w:rPr>
        <w:t>File style.css</w:t>
      </w:r>
    </w:p>
    <w:p w:rsidR="002801DD" w:rsidRDefault="002801DD" w:rsidP="001E0063">
      <w:pPr>
        <w:rPr>
          <w:lang w:eastAsia="ar-SA"/>
        </w:rPr>
      </w:pPr>
      <w:r>
        <w:rPr>
          <w:noProof/>
        </w:rPr>
        <w:drawing>
          <wp:inline distT="0" distB="0" distL="0" distR="0" wp14:anchorId="1629ADAB" wp14:editId="42FF3FD3">
            <wp:extent cx="2445880" cy="29619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6160" b="5614"/>
                    <a:stretch/>
                  </pic:blipFill>
                  <pic:spPr bwMode="auto">
                    <a:xfrm>
                      <a:off x="0" y="0"/>
                      <a:ext cx="2445880" cy="2961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A5AC25" wp14:editId="3AC797DE">
            <wp:extent cx="1497326" cy="2955326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998" r="56155" b="5793"/>
                    <a:stretch/>
                  </pic:blipFill>
                  <pic:spPr bwMode="auto">
                    <a:xfrm>
                      <a:off x="0" y="0"/>
                      <a:ext cx="1497856" cy="2956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2E127C" wp14:editId="49B77F44">
            <wp:extent cx="1255395" cy="29591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501" t="405" r="59981" b="5233"/>
                    <a:stretch/>
                  </pic:blipFill>
                  <pic:spPr bwMode="auto">
                    <a:xfrm>
                      <a:off x="0" y="0"/>
                      <a:ext cx="1256301" cy="2961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01DD" w:rsidRDefault="002801DD" w:rsidP="001E0063">
      <w:pPr>
        <w:rPr>
          <w:lang w:eastAsia="ar-SA"/>
        </w:rPr>
      </w:pPr>
    </w:p>
    <w:p w:rsidR="002801DD" w:rsidRDefault="002801DD" w:rsidP="001E0063">
      <w:pPr>
        <w:rPr>
          <w:b/>
          <w:lang w:eastAsia="ar-SA"/>
        </w:rPr>
      </w:pPr>
      <w:r>
        <w:rPr>
          <w:b/>
          <w:lang w:eastAsia="ar-SA"/>
        </w:rPr>
        <w:br/>
      </w:r>
      <w:r>
        <w:rPr>
          <w:b/>
          <w:lang w:eastAsia="ar-SA"/>
        </w:rPr>
        <w:br/>
      </w:r>
    </w:p>
    <w:p w:rsidR="002801DD" w:rsidRDefault="002801DD">
      <w:pPr>
        <w:rPr>
          <w:b/>
          <w:lang w:eastAsia="ar-SA"/>
        </w:rPr>
      </w:pPr>
      <w:r>
        <w:rPr>
          <w:b/>
          <w:lang w:eastAsia="ar-SA"/>
        </w:rPr>
        <w:br w:type="page"/>
      </w:r>
    </w:p>
    <w:p w:rsidR="002801DD" w:rsidRDefault="002801DD" w:rsidP="00907099">
      <w:pPr>
        <w:outlineLvl w:val="0"/>
        <w:rPr>
          <w:b/>
          <w:lang w:eastAsia="ar-SA"/>
        </w:rPr>
      </w:pPr>
      <w:r>
        <w:rPr>
          <w:b/>
          <w:lang w:eastAsia="ar-SA"/>
        </w:rPr>
        <w:lastRenderedPageBreak/>
        <w:t>Kết quả</w:t>
      </w:r>
    </w:p>
    <w:p w:rsidR="002801DD" w:rsidRDefault="00E73DBF" w:rsidP="001E0063">
      <w:pPr>
        <w:rPr>
          <w:b/>
          <w:lang w:eastAsia="ar-SA"/>
        </w:rPr>
      </w:pPr>
      <w:r>
        <w:rPr>
          <w:noProof/>
        </w:rPr>
        <w:drawing>
          <wp:inline distT="0" distB="0" distL="0" distR="0" wp14:anchorId="0F5577D0" wp14:editId="1A3E4C28">
            <wp:extent cx="5579110" cy="31381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BF" w:rsidRDefault="00E73DBF" w:rsidP="001E0063">
      <w:pPr>
        <w:rPr>
          <w:b/>
          <w:lang w:eastAsia="ar-SA"/>
        </w:rPr>
      </w:pPr>
      <w:r>
        <w:rPr>
          <w:b/>
          <w:lang w:eastAsia="ar-SA"/>
        </w:rPr>
        <w:t>Điền thông tin vào rồi ấ</w:t>
      </w:r>
      <w:r w:rsidR="00907099">
        <w:rPr>
          <w:b/>
          <w:lang w:eastAsia="ar-SA"/>
        </w:rPr>
        <w:t>n send</w:t>
      </w:r>
    </w:p>
    <w:p w:rsidR="002801DD" w:rsidRDefault="002801DD" w:rsidP="001E0063">
      <w:pPr>
        <w:rPr>
          <w:b/>
          <w:lang w:eastAsia="ar-SA"/>
        </w:rPr>
      </w:pPr>
      <w:r>
        <w:rPr>
          <w:noProof/>
        </w:rPr>
        <w:drawing>
          <wp:inline distT="0" distB="0" distL="0" distR="0" wp14:anchorId="0CC7B596" wp14:editId="2FC1E599">
            <wp:extent cx="5579110" cy="31381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DD" w:rsidRPr="002801DD" w:rsidRDefault="002801DD" w:rsidP="001E0063">
      <w:pPr>
        <w:rPr>
          <w:b/>
          <w:lang w:eastAsia="ar-SA"/>
        </w:rPr>
      </w:pPr>
      <w:r>
        <w:rPr>
          <w:noProof/>
        </w:rPr>
        <w:lastRenderedPageBreak/>
        <w:drawing>
          <wp:inline distT="0" distB="0" distL="0" distR="0" wp14:anchorId="2100829D" wp14:editId="7C24A9A4">
            <wp:extent cx="5579110" cy="31381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DD" w:rsidRDefault="002801DD" w:rsidP="001E0063">
      <w:pPr>
        <w:rPr>
          <w:lang w:eastAsia="ar-SA"/>
        </w:rPr>
      </w:pPr>
    </w:p>
    <w:p w:rsidR="00E73DBF" w:rsidRDefault="00907099" w:rsidP="00907099">
      <w:pPr>
        <w:outlineLvl w:val="0"/>
        <w:rPr>
          <w:b/>
          <w:lang w:eastAsia="ar-SA"/>
        </w:rPr>
      </w:pPr>
      <w:r>
        <w:rPr>
          <w:b/>
          <w:lang w:eastAsia="ar-SA"/>
        </w:rPr>
        <w:t>Inspector</w:t>
      </w:r>
    </w:p>
    <w:p w:rsidR="00E73DBF" w:rsidRDefault="00E73DBF" w:rsidP="001E0063">
      <w:pPr>
        <w:rPr>
          <w:b/>
          <w:lang w:eastAsia="ar-SA"/>
        </w:rPr>
      </w:pPr>
      <w:r>
        <w:rPr>
          <w:noProof/>
        </w:rPr>
        <w:drawing>
          <wp:inline distT="0" distB="0" distL="0" distR="0" wp14:anchorId="5B31A1EA" wp14:editId="1A1E5259">
            <wp:extent cx="5579110" cy="31381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BF" w:rsidRDefault="00E73DBF" w:rsidP="001E0063">
      <w:pPr>
        <w:rPr>
          <w:b/>
          <w:lang w:eastAsia="ar-SA"/>
        </w:rPr>
      </w:pPr>
      <w:r>
        <w:rPr>
          <w:noProof/>
        </w:rPr>
        <w:lastRenderedPageBreak/>
        <w:drawing>
          <wp:inline distT="0" distB="0" distL="0" distR="0" wp14:anchorId="57DEBFF3" wp14:editId="01D623EE">
            <wp:extent cx="5579110" cy="31381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BF" w:rsidRPr="00E73DBF" w:rsidRDefault="00E73DBF" w:rsidP="001E0063">
      <w:pPr>
        <w:rPr>
          <w:b/>
          <w:lang w:eastAsia="ar-SA"/>
        </w:rPr>
      </w:pPr>
      <w:r>
        <w:rPr>
          <w:b/>
          <w:lang w:eastAsia="ar-SA"/>
        </w:rPr>
        <w:t xml:space="preserve"> </w:t>
      </w:r>
    </w:p>
    <w:sectPr w:rsidR="00E73DBF" w:rsidRPr="00E73DBF" w:rsidSect="00511586">
      <w:footerReference w:type="default" r:id="rId20"/>
      <w:pgSz w:w="11909" w:h="16834" w:code="9"/>
      <w:pgMar w:top="1440" w:right="1138" w:bottom="1440" w:left="1985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4ECF" w:rsidRDefault="008E4ECF" w:rsidP="00F777A9">
      <w:pPr>
        <w:spacing w:after="0" w:line="240" w:lineRule="auto"/>
      </w:pPr>
      <w:r>
        <w:separator/>
      </w:r>
    </w:p>
  </w:endnote>
  <w:endnote w:type="continuationSeparator" w:id="0">
    <w:p w:rsidR="008E4ECF" w:rsidRDefault="008E4ECF" w:rsidP="00F77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9280046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44421" w:rsidRDefault="00E4442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07099">
          <w:rPr>
            <w:noProof/>
          </w:rPr>
          <w:t>4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E44421" w:rsidRDefault="00E4442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4ECF" w:rsidRDefault="008E4ECF" w:rsidP="00F777A9">
      <w:pPr>
        <w:spacing w:after="0" w:line="240" w:lineRule="auto"/>
      </w:pPr>
      <w:r>
        <w:separator/>
      </w:r>
    </w:p>
  </w:footnote>
  <w:footnote w:type="continuationSeparator" w:id="0">
    <w:p w:rsidR="008E4ECF" w:rsidRDefault="008E4ECF" w:rsidP="00F777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9E245E"/>
    <w:multiLevelType w:val="multilevel"/>
    <w:tmpl w:val="FF5E6342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>
    <w:nsid w:val="3C9F62E2"/>
    <w:multiLevelType w:val="multilevel"/>
    <w:tmpl w:val="68F4D4BC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41C14207"/>
    <w:multiLevelType w:val="hybridMultilevel"/>
    <w:tmpl w:val="162C1D8C"/>
    <w:lvl w:ilvl="0" w:tplc="D91CC46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5300E9A"/>
    <w:multiLevelType w:val="multilevel"/>
    <w:tmpl w:val="EA64B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>
    <w:nsid w:val="4FE5496A"/>
    <w:multiLevelType w:val="hybridMultilevel"/>
    <w:tmpl w:val="4FFA881C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AF65A93"/>
    <w:multiLevelType w:val="multilevel"/>
    <w:tmpl w:val="20888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>
    <w:nsid w:val="5C9A3E8A"/>
    <w:multiLevelType w:val="multilevel"/>
    <w:tmpl w:val="EBC44BB6"/>
    <w:lvl w:ilvl="0">
      <w:start w:val="1"/>
      <w:numFmt w:val="decimal"/>
      <w:pStyle w:val="Heading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pStyle w:val="Heading4"/>
      <w:suff w:val="space"/>
      <w:lvlText w:val="%3.%1.%2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7">
    <w:nsid w:val="701F1852"/>
    <w:multiLevelType w:val="hybridMultilevel"/>
    <w:tmpl w:val="7A5240BE"/>
    <w:lvl w:ilvl="0" w:tplc="26120D0A">
      <w:start w:val="5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AFA2714"/>
    <w:multiLevelType w:val="multilevel"/>
    <w:tmpl w:val="04989CCE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624" w:hanging="624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>
    <w:nsid w:val="7F036D4E"/>
    <w:multiLevelType w:val="hybridMultilevel"/>
    <w:tmpl w:val="AFE8E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8"/>
  </w:num>
  <w:num w:numId="8">
    <w:abstractNumId w:val="5"/>
  </w:num>
  <w:num w:numId="9">
    <w:abstractNumId w:val="6"/>
  </w:num>
  <w:num w:numId="10">
    <w:abstractNumId w:val="6"/>
  </w:num>
  <w:num w:numId="11">
    <w:abstractNumId w:val="2"/>
  </w:num>
  <w:num w:numId="12">
    <w:abstractNumId w:val="9"/>
  </w:num>
  <w:num w:numId="13">
    <w:abstractNumId w:val="4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hideSpellingErrors/>
  <w:attachedTemplate r:id="rId1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0EB"/>
    <w:rsid w:val="00005A53"/>
    <w:rsid w:val="00030C67"/>
    <w:rsid w:val="0006494F"/>
    <w:rsid w:val="00080978"/>
    <w:rsid w:val="000836D4"/>
    <w:rsid w:val="000B328F"/>
    <w:rsid w:val="001251C2"/>
    <w:rsid w:val="0013354D"/>
    <w:rsid w:val="00166DD5"/>
    <w:rsid w:val="00193636"/>
    <w:rsid w:val="001D7637"/>
    <w:rsid w:val="001E0063"/>
    <w:rsid w:val="00210867"/>
    <w:rsid w:val="00215EF0"/>
    <w:rsid w:val="00244036"/>
    <w:rsid w:val="002801DD"/>
    <w:rsid w:val="002A6AF9"/>
    <w:rsid w:val="002B2CE6"/>
    <w:rsid w:val="00314B3A"/>
    <w:rsid w:val="00322A94"/>
    <w:rsid w:val="00327DEC"/>
    <w:rsid w:val="00355B2D"/>
    <w:rsid w:val="003604B6"/>
    <w:rsid w:val="003B2CD2"/>
    <w:rsid w:val="0044694D"/>
    <w:rsid w:val="004B30EB"/>
    <w:rsid w:val="004E65ED"/>
    <w:rsid w:val="004F62CD"/>
    <w:rsid w:val="00511586"/>
    <w:rsid w:val="00521A34"/>
    <w:rsid w:val="00560054"/>
    <w:rsid w:val="0057043D"/>
    <w:rsid w:val="00575299"/>
    <w:rsid w:val="005A347C"/>
    <w:rsid w:val="005E229E"/>
    <w:rsid w:val="00664D3C"/>
    <w:rsid w:val="006D1D6A"/>
    <w:rsid w:val="00742D8C"/>
    <w:rsid w:val="00785F6D"/>
    <w:rsid w:val="007E46C8"/>
    <w:rsid w:val="007E5768"/>
    <w:rsid w:val="007E72C0"/>
    <w:rsid w:val="00861633"/>
    <w:rsid w:val="00875C67"/>
    <w:rsid w:val="008E4ECF"/>
    <w:rsid w:val="0090056A"/>
    <w:rsid w:val="00907099"/>
    <w:rsid w:val="00993E00"/>
    <w:rsid w:val="00A031DD"/>
    <w:rsid w:val="00A077D7"/>
    <w:rsid w:val="00A1025E"/>
    <w:rsid w:val="00A62ECB"/>
    <w:rsid w:val="00A66E1E"/>
    <w:rsid w:val="00AB6217"/>
    <w:rsid w:val="00AE3F9A"/>
    <w:rsid w:val="00B13E8E"/>
    <w:rsid w:val="00BC13F4"/>
    <w:rsid w:val="00C1139E"/>
    <w:rsid w:val="00C43AFB"/>
    <w:rsid w:val="00C47956"/>
    <w:rsid w:val="00D55180"/>
    <w:rsid w:val="00D56858"/>
    <w:rsid w:val="00D706B3"/>
    <w:rsid w:val="00D84DC2"/>
    <w:rsid w:val="00D955E4"/>
    <w:rsid w:val="00DB1E32"/>
    <w:rsid w:val="00E44421"/>
    <w:rsid w:val="00E73DBF"/>
    <w:rsid w:val="00E941B1"/>
    <w:rsid w:val="00E97FD3"/>
    <w:rsid w:val="00EB73BD"/>
    <w:rsid w:val="00F777A9"/>
    <w:rsid w:val="00FC581E"/>
    <w:rsid w:val="00FF6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7A6F00-F4A2-4B79-80F0-BBE8F61FC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6"/>
        <w:szCs w:val="26"/>
        <w:lang w:val="en-US" w:eastAsia="en-US" w:bidi="ar-SA"/>
      </w:rPr>
    </w:rPrDefault>
    <w:pPrDefault>
      <w:pPr>
        <w:spacing w:after="160" w:line="360" w:lineRule="auto"/>
        <w:ind w:firstLine="36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777A9"/>
    <w:pPr>
      <w:keepNext/>
      <w:keepLines/>
      <w:numPr>
        <w:numId w:val="10"/>
      </w:numPr>
      <w:suppressAutoHyphen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  <w:lang w:val="en-GB" w:eastAsia="ar-SA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84DC2"/>
    <w:pPr>
      <w:keepNext/>
      <w:keepLines/>
      <w:numPr>
        <w:ilvl w:val="1"/>
        <w:numId w:val="10"/>
      </w:numPr>
      <w:suppressAutoHyphens/>
      <w:spacing w:before="40" w:after="0"/>
      <w:outlineLvl w:val="1"/>
    </w:pPr>
    <w:rPr>
      <w:rFonts w:eastAsiaTheme="majorEastAsia" w:cstheme="majorBidi"/>
      <w:b/>
      <w:color w:val="000000" w:themeColor="text1"/>
      <w:szCs w:val="24"/>
      <w:lang w:val="en-GB" w:eastAsia="ar-SA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E97FD3"/>
    <w:pPr>
      <w:keepNext/>
      <w:keepLines/>
      <w:numPr>
        <w:ilvl w:val="2"/>
        <w:numId w:val="10"/>
      </w:numPr>
      <w:suppressAutoHyphens/>
      <w:spacing w:before="40" w:after="0"/>
      <w:outlineLvl w:val="2"/>
    </w:pPr>
    <w:rPr>
      <w:rFonts w:eastAsiaTheme="majorEastAsia" w:cstheme="majorBidi"/>
      <w:b/>
      <w:szCs w:val="24"/>
      <w:lang w:val="en-GB" w:eastAsia="ar-SA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97FD3"/>
    <w:pPr>
      <w:keepNext/>
      <w:keepLines/>
      <w:numPr>
        <w:ilvl w:val="3"/>
        <w:numId w:val="10"/>
      </w:numPr>
      <w:suppressAutoHyphens/>
      <w:spacing w:before="40" w:after="0"/>
      <w:outlineLvl w:val="3"/>
    </w:pPr>
    <w:rPr>
      <w:rFonts w:eastAsiaTheme="majorEastAsia" w:cstheme="majorBidi"/>
      <w:b/>
      <w:iCs/>
      <w:szCs w:val="24"/>
      <w:lang w:val="en-GB" w:eastAsia="ar-SA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5180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77A9"/>
    <w:rPr>
      <w:rFonts w:eastAsiaTheme="majorEastAsia" w:cstheme="majorBidi"/>
      <w:b/>
      <w:color w:val="000000" w:themeColor="text1"/>
      <w:sz w:val="32"/>
      <w:szCs w:val="32"/>
      <w:lang w:val="en-GB" w:eastAsia="ar-SA"/>
    </w:rPr>
  </w:style>
  <w:style w:type="character" w:customStyle="1" w:styleId="Heading2Char">
    <w:name w:val="Heading 2 Char"/>
    <w:basedOn w:val="DefaultParagraphFont"/>
    <w:link w:val="Heading2"/>
    <w:uiPriority w:val="9"/>
    <w:rsid w:val="00D84DC2"/>
    <w:rPr>
      <w:rFonts w:eastAsiaTheme="majorEastAsia" w:cstheme="majorBidi"/>
      <w:b/>
      <w:color w:val="000000" w:themeColor="text1"/>
      <w:szCs w:val="24"/>
      <w:lang w:val="en-GB" w:eastAsia="ar-SA"/>
    </w:rPr>
  </w:style>
  <w:style w:type="character" w:customStyle="1" w:styleId="Heading3Char">
    <w:name w:val="Heading 3 Char"/>
    <w:basedOn w:val="DefaultParagraphFont"/>
    <w:link w:val="Heading3"/>
    <w:uiPriority w:val="9"/>
    <w:rsid w:val="00E97FD3"/>
    <w:rPr>
      <w:rFonts w:eastAsiaTheme="majorEastAsia" w:cstheme="majorBidi"/>
      <w:b/>
      <w:szCs w:val="24"/>
      <w:lang w:val="en-GB" w:eastAsia="ar-SA"/>
    </w:rPr>
  </w:style>
  <w:style w:type="character" w:customStyle="1" w:styleId="Heading4Char">
    <w:name w:val="Heading 4 Char"/>
    <w:basedOn w:val="DefaultParagraphFont"/>
    <w:link w:val="Heading4"/>
    <w:uiPriority w:val="9"/>
    <w:rsid w:val="00E97FD3"/>
    <w:rPr>
      <w:rFonts w:eastAsiaTheme="majorEastAsia" w:cstheme="majorBidi"/>
      <w:b/>
      <w:iCs/>
      <w:szCs w:val="24"/>
      <w:lang w:val="en-GB" w:eastAsia="ar-SA"/>
    </w:rPr>
  </w:style>
  <w:style w:type="paragraph" w:styleId="ListParagraph">
    <w:name w:val="List Paragraph"/>
    <w:basedOn w:val="Normal"/>
    <w:uiPriority w:val="34"/>
    <w:qFormat/>
    <w:rsid w:val="00D55180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D55180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D84D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215E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777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7A9"/>
  </w:style>
  <w:style w:type="paragraph" w:styleId="Footer">
    <w:name w:val="footer"/>
    <w:basedOn w:val="Normal"/>
    <w:link w:val="FooterChar"/>
    <w:uiPriority w:val="99"/>
    <w:unhideWhenUsed/>
    <w:rsid w:val="00F777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7A9"/>
  </w:style>
  <w:style w:type="paragraph" w:styleId="NoSpacing">
    <w:name w:val="No Spacing"/>
    <w:link w:val="NoSpacingChar"/>
    <w:uiPriority w:val="1"/>
    <w:qFormat/>
    <w:rsid w:val="00511586"/>
    <w:pPr>
      <w:spacing w:after="0" w:line="240" w:lineRule="auto"/>
      <w:ind w:firstLine="0"/>
      <w:jc w:val="left"/>
    </w:pPr>
    <w:rPr>
      <w:rFonts w:asciiTheme="minorHAnsi" w:eastAsiaTheme="minorEastAsia" w:hAnsiTheme="minorHAns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511586"/>
    <w:rPr>
      <w:rFonts w:asciiTheme="minorHAnsi" w:eastAsiaTheme="minorEastAsia" w:hAnsiTheme="minorHAnsi"/>
      <w:sz w:val="22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511586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511586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11586"/>
    <w:pPr>
      <w:numPr>
        <w:numId w:val="0"/>
      </w:numPr>
      <w:suppressAutoHyphens w:val="0"/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1158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11586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511586"/>
    <w:pPr>
      <w:spacing w:after="100"/>
      <w:ind w:left="520"/>
    </w:pPr>
  </w:style>
  <w:style w:type="character" w:customStyle="1" w:styleId="sc51">
    <w:name w:val="sc51"/>
    <w:basedOn w:val="DefaultParagraphFont"/>
    <w:rsid w:val="00E4442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E4442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E4442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E4442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E44421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DefaultParagraphFont"/>
    <w:rsid w:val="00E4442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2">
    <w:name w:val="sc12"/>
    <w:basedOn w:val="DefaultParagraphFont"/>
    <w:rsid w:val="00E4442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91">
    <w:name w:val="sc91"/>
    <w:basedOn w:val="DefaultParagraphFont"/>
    <w:rsid w:val="00E44421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71">
    <w:name w:val="sc71"/>
    <w:basedOn w:val="DefaultParagraphFont"/>
    <w:rsid w:val="00E44421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61">
    <w:name w:val="sc61"/>
    <w:basedOn w:val="DefaultParagraphFont"/>
    <w:rsid w:val="00E44421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53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9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88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7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8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3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3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0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eQuangNguyen\Documents\Custom%20Office%20Templates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40B1D4-F017-4402-B831-D5432A1FAE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56</TotalTime>
  <Pages>5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TheQuangNguyen</dc:creator>
  <cp:keywords/>
  <dc:description/>
  <cp:lastModifiedBy>Nguyễn Thế Quang</cp:lastModifiedBy>
  <cp:revision>3</cp:revision>
  <dcterms:created xsi:type="dcterms:W3CDTF">2020-03-18T03:43:00Z</dcterms:created>
  <dcterms:modified xsi:type="dcterms:W3CDTF">2020-03-18T04:41:00Z</dcterms:modified>
</cp:coreProperties>
</file>